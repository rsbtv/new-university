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C75" w:rsidRPr="00192613" w:rsidRDefault="00480D7F">
      <w:pPr>
        <w:rPr>
          <w:rFonts w:ascii="Times New Roman" w:hAnsi="Times New Roman" w:cs="Times New Roman"/>
          <w:b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92613">
        <w:rPr>
          <w:rFonts w:ascii="Times New Roman" w:hAnsi="Times New Roman" w:cs="Times New Roman"/>
          <w:b/>
          <w:sz w:val="28"/>
          <w:szCs w:val="28"/>
        </w:rPr>
        <w:t xml:space="preserve">Вопросы к </w:t>
      </w:r>
      <w:r w:rsidR="00BC0F55">
        <w:rPr>
          <w:rFonts w:ascii="Times New Roman" w:hAnsi="Times New Roman" w:cs="Times New Roman"/>
          <w:b/>
          <w:sz w:val="28"/>
          <w:szCs w:val="28"/>
        </w:rPr>
        <w:t>коллоквиуму</w:t>
      </w:r>
      <w:r w:rsidRPr="00192613">
        <w:rPr>
          <w:rFonts w:ascii="Times New Roman" w:hAnsi="Times New Roman" w:cs="Times New Roman"/>
          <w:b/>
          <w:sz w:val="28"/>
          <w:szCs w:val="28"/>
        </w:rPr>
        <w:t xml:space="preserve"> по ку</w:t>
      </w:r>
      <w:r w:rsidR="003E4D94" w:rsidRPr="00192613">
        <w:rPr>
          <w:rFonts w:ascii="Times New Roman" w:hAnsi="Times New Roman" w:cs="Times New Roman"/>
          <w:b/>
          <w:sz w:val="28"/>
          <w:szCs w:val="28"/>
        </w:rPr>
        <w:t>р</w:t>
      </w:r>
      <w:r w:rsidRPr="00192613">
        <w:rPr>
          <w:rFonts w:ascii="Times New Roman" w:hAnsi="Times New Roman" w:cs="Times New Roman"/>
          <w:b/>
          <w:sz w:val="28"/>
          <w:szCs w:val="28"/>
        </w:rPr>
        <w:t>су: «</w:t>
      </w:r>
      <w:proofErr w:type="spellStart"/>
      <w:r w:rsidR="00BD13B1">
        <w:rPr>
          <w:rFonts w:ascii="Times New Roman" w:hAnsi="Times New Roman" w:cs="Times New Roman"/>
          <w:b/>
          <w:sz w:val="28"/>
          <w:szCs w:val="28"/>
        </w:rPr>
        <w:t>Допг</w:t>
      </w:r>
      <w:r w:rsidRPr="00192613">
        <w:rPr>
          <w:rFonts w:ascii="Times New Roman" w:hAnsi="Times New Roman" w:cs="Times New Roman"/>
          <w:b/>
          <w:sz w:val="28"/>
          <w:szCs w:val="28"/>
        </w:rPr>
        <w:t>лавы</w:t>
      </w:r>
      <w:proofErr w:type="spellEnd"/>
      <w:r w:rsidRPr="001926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92613">
        <w:rPr>
          <w:rFonts w:ascii="Times New Roman" w:hAnsi="Times New Roman" w:cs="Times New Roman"/>
          <w:b/>
          <w:sz w:val="28"/>
          <w:szCs w:val="28"/>
        </w:rPr>
        <w:t>математики</w:t>
      </w:r>
      <w:r w:rsidR="001602C8">
        <w:rPr>
          <w:rFonts w:ascii="Times New Roman" w:hAnsi="Times New Roman" w:cs="Times New Roman"/>
          <w:b/>
          <w:sz w:val="28"/>
          <w:szCs w:val="28"/>
        </w:rPr>
        <w:t>_М</w:t>
      </w:r>
      <w:proofErr w:type="spellEnd"/>
      <w:r w:rsidRPr="00192613">
        <w:rPr>
          <w:rFonts w:ascii="Times New Roman" w:hAnsi="Times New Roman" w:cs="Times New Roman"/>
          <w:b/>
          <w:sz w:val="28"/>
          <w:szCs w:val="28"/>
        </w:rPr>
        <w:t>»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Множества с алгебраическими операциями.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Полугруппы и моноиды.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Обратимые элементы. Группы.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Системы образующих группы. Циклические группы.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Симметрическая и знакопеременная группы.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Бинарные отношения. Отношение эквивалентности.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Изоморфизмы и гомоморфизмы групп.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Смежные классы. Теорема Лагранжа.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Классы сопряженных элементов. Нормальные подгруппы.</w:t>
      </w:r>
    </w:p>
    <w:p w:rsidR="00480D7F" w:rsidRPr="000B156F" w:rsidRDefault="00480D7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 Факторгруппа группы. Теорема о естественных гомоморфизмах.</w:t>
      </w:r>
    </w:p>
    <w:p w:rsidR="00480D7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Понятие кольца. Сравнения. Кольцо вычетов.</w:t>
      </w:r>
    </w:p>
    <w:p w:rsidR="00D813F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Гомоморфизмы колец. Целостные кольца.</w:t>
      </w:r>
    </w:p>
    <w:p w:rsidR="00D813F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Теорема об обратимых элементах кольца.</w:t>
      </w:r>
    </w:p>
    <w:p w:rsidR="00D813F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Кольца с делением. Поля.</w:t>
      </w:r>
    </w:p>
    <w:p w:rsidR="00D813F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Расширение поля. Изоморфизм полей.</w:t>
      </w:r>
    </w:p>
    <w:p w:rsidR="00D813F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Характеристика поля. Теорема о кольце классов вычетов и ее следствие.</w:t>
      </w:r>
    </w:p>
    <w:p w:rsidR="00D813FF" w:rsidRPr="000B156F" w:rsidRDefault="00D813FF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Теорема </w:t>
      </w:r>
      <w:r w:rsidR="004F6D1E" w:rsidRPr="000B156F">
        <w:rPr>
          <w:rFonts w:ascii="Times New Roman" w:hAnsi="Times New Roman" w:cs="Times New Roman"/>
          <w:sz w:val="28"/>
          <w:szCs w:val="28"/>
        </w:rPr>
        <w:t xml:space="preserve">простых </w:t>
      </w:r>
      <w:proofErr w:type="gramStart"/>
      <w:r w:rsidR="004F6D1E" w:rsidRPr="000B156F">
        <w:rPr>
          <w:rFonts w:ascii="Times New Roman" w:hAnsi="Times New Roman" w:cs="Times New Roman"/>
          <w:sz w:val="28"/>
          <w:szCs w:val="28"/>
        </w:rPr>
        <w:t>подполях</w:t>
      </w:r>
      <w:proofErr w:type="gramEnd"/>
      <w:r w:rsidR="004F6D1E" w:rsidRPr="000B156F">
        <w:rPr>
          <w:rFonts w:ascii="Times New Roman" w:hAnsi="Times New Roman" w:cs="Times New Roman"/>
          <w:sz w:val="28"/>
          <w:szCs w:val="28"/>
        </w:rPr>
        <w:t>.</w:t>
      </w:r>
    </w:p>
    <w:p w:rsidR="004F6D1E" w:rsidRPr="000B156F" w:rsidRDefault="004F6D1E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Идеалы кольца и их</w:t>
      </w:r>
      <w:r w:rsidR="007D49B4" w:rsidRPr="000B156F">
        <w:rPr>
          <w:rFonts w:ascii="Times New Roman" w:hAnsi="Times New Roman" w:cs="Times New Roman"/>
          <w:sz w:val="28"/>
          <w:szCs w:val="28"/>
        </w:rPr>
        <w:t xml:space="preserve"> произвед</w:t>
      </w:r>
      <w:r w:rsidRPr="000B156F">
        <w:rPr>
          <w:rFonts w:ascii="Times New Roman" w:hAnsi="Times New Roman" w:cs="Times New Roman"/>
          <w:sz w:val="28"/>
          <w:szCs w:val="28"/>
        </w:rPr>
        <w:t>ение.</w:t>
      </w:r>
    </w:p>
    <w:p w:rsidR="004F6D1E" w:rsidRPr="000B156F" w:rsidRDefault="004F6D1E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>Утверждение о ядре кольцевого гомоморфизма.</w:t>
      </w:r>
    </w:p>
    <w:p w:rsidR="004F6D1E" w:rsidRPr="000B156F" w:rsidRDefault="004F6D1E" w:rsidP="00480D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156F">
        <w:rPr>
          <w:rFonts w:ascii="Times New Roman" w:hAnsi="Times New Roman" w:cs="Times New Roman"/>
          <w:sz w:val="28"/>
          <w:szCs w:val="28"/>
        </w:rPr>
        <w:t xml:space="preserve"> Понятие факторкольца и канонического отображения.</w:t>
      </w:r>
    </w:p>
    <w:p w:rsidR="004F6D1E" w:rsidRPr="000B156F" w:rsidRDefault="004F6D1E" w:rsidP="007D0BA6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4F6D1E" w:rsidRPr="000B156F" w:rsidSect="00376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EE569D"/>
    <w:multiLevelType w:val="hybridMultilevel"/>
    <w:tmpl w:val="686A4562"/>
    <w:lvl w:ilvl="0" w:tplc="54CA26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DD1CD5"/>
    <w:multiLevelType w:val="hybridMultilevel"/>
    <w:tmpl w:val="6F743CD2"/>
    <w:lvl w:ilvl="0" w:tplc="94CA868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attachedTemplate r:id="rId1"/>
  <w:defaultTabStop w:val="708"/>
  <w:characterSpacingControl w:val="doNotCompress"/>
  <w:compat/>
  <w:rsids>
    <w:rsidRoot w:val="003E4A26"/>
    <w:rsid w:val="00005AE3"/>
    <w:rsid w:val="00007AA4"/>
    <w:rsid w:val="00010475"/>
    <w:rsid w:val="000106A2"/>
    <w:rsid w:val="000148A0"/>
    <w:rsid w:val="0001724A"/>
    <w:rsid w:val="000241EB"/>
    <w:rsid w:val="0002432F"/>
    <w:rsid w:val="00042E5E"/>
    <w:rsid w:val="00062DD6"/>
    <w:rsid w:val="00066A16"/>
    <w:rsid w:val="000676B3"/>
    <w:rsid w:val="00067D97"/>
    <w:rsid w:val="00087570"/>
    <w:rsid w:val="0009367B"/>
    <w:rsid w:val="000943B3"/>
    <w:rsid w:val="000A186D"/>
    <w:rsid w:val="000A346E"/>
    <w:rsid w:val="000B156F"/>
    <w:rsid w:val="000B7162"/>
    <w:rsid w:val="000C103B"/>
    <w:rsid w:val="000C4372"/>
    <w:rsid w:val="000C56DD"/>
    <w:rsid w:val="000C6E63"/>
    <w:rsid w:val="000C7D8D"/>
    <w:rsid w:val="000D1DB4"/>
    <w:rsid w:val="000D2D31"/>
    <w:rsid w:val="000D2DAC"/>
    <w:rsid w:val="000D6433"/>
    <w:rsid w:val="000E355D"/>
    <w:rsid w:val="000E429F"/>
    <w:rsid w:val="000F03FE"/>
    <w:rsid w:val="000F0B08"/>
    <w:rsid w:val="000F3280"/>
    <w:rsid w:val="000F33D7"/>
    <w:rsid w:val="001045B5"/>
    <w:rsid w:val="001054E0"/>
    <w:rsid w:val="0010716D"/>
    <w:rsid w:val="00110041"/>
    <w:rsid w:val="0011004A"/>
    <w:rsid w:val="00111378"/>
    <w:rsid w:val="0011147F"/>
    <w:rsid w:val="00116DBD"/>
    <w:rsid w:val="00124BA5"/>
    <w:rsid w:val="00133791"/>
    <w:rsid w:val="00135C23"/>
    <w:rsid w:val="001366F8"/>
    <w:rsid w:val="00145D25"/>
    <w:rsid w:val="00150944"/>
    <w:rsid w:val="001511F9"/>
    <w:rsid w:val="001551C7"/>
    <w:rsid w:val="001602C8"/>
    <w:rsid w:val="0017191F"/>
    <w:rsid w:val="0017220F"/>
    <w:rsid w:val="00174968"/>
    <w:rsid w:val="00176E0E"/>
    <w:rsid w:val="001808D2"/>
    <w:rsid w:val="00186591"/>
    <w:rsid w:val="00187A92"/>
    <w:rsid w:val="00192613"/>
    <w:rsid w:val="0019294A"/>
    <w:rsid w:val="001953C1"/>
    <w:rsid w:val="00197F6D"/>
    <w:rsid w:val="001A38AA"/>
    <w:rsid w:val="001A4F1E"/>
    <w:rsid w:val="001A4FAF"/>
    <w:rsid w:val="001B4820"/>
    <w:rsid w:val="001C0B3E"/>
    <w:rsid w:val="001C42A2"/>
    <w:rsid w:val="001C4727"/>
    <w:rsid w:val="001C711E"/>
    <w:rsid w:val="001D1673"/>
    <w:rsid w:val="001D6A21"/>
    <w:rsid w:val="001E231F"/>
    <w:rsid w:val="001F22AE"/>
    <w:rsid w:val="001F7A03"/>
    <w:rsid w:val="00201D5B"/>
    <w:rsid w:val="00212AFD"/>
    <w:rsid w:val="0021565D"/>
    <w:rsid w:val="002326CC"/>
    <w:rsid w:val="00232BF3"/>
    <w:rsid w:val="002343D4"/>
    <w:rsid w:val="00234C34"/>
    <w:rsid w:val="0024109C"/>
    <w:rsid w:val="002471BC"/>
    <w:rsid w:val="0025584E"/>
    <w:rsid w:val="0026754F"/>
    <w:rsid w:val="00275F50"/>
    <w:rsid w:val="00280A97"/>
    <w:rsid w:val="00286386"/>
    <w:rsid w:val="002871C1"/>
    <w:rsid w:val="00292AC0"/>
    <w:rsid w:val="00295869"/>
    <w:rsid w:val="002B4EC1"/>
    <w:rsid w:val="002C6C69"/>
    <w:rsid w:val="002D0B0B"/>
    <w:rsid w:val="002D5E4C"/>
    <w:rsid w:val="002E06D5"/>
    <w:rsid w:val="002F012A"/>
    <w:rsid w:val="002F232A"/>
    <w:rsid w:val="002F64FE"/>
    <w:rsid w:val="00302F96"/>
    <w:rsid w:val="00316403"/>
    <w:rsid w:val="0031640B"/>
    <w:rsid w:val="00326CC0"/>
    <w:rsid w:val="00327004"/>
    <w:rsid w:val="00340070"/>
    <w:rsid w:val="0034076C"/>
    <w:rsid w:val="003409B5"/>
    <w:rsid w:val="00343DC2"/>
    <w:rsid w:val="003471AC"/>
    <w:rsid w:val="00351970"/>
    <w:rsid w:val="00353725"/>
    <w:rsid w:val="00360F71"/>
    <w:rsid w:val="00365328"/>
    <w:rsid w:val="003671C4"/>
    <w:rsid w:val="00376C75"/>
    <w:rsid w:val="003805C3"/>
    <w:rsid w:val="003822ED"/>
    <w:rsid w:val="003851B7"/>
    <w:rsid w:val="00386796"/>
    <w:rsid w:val="00390202"/>
    <w:rsid w:val="0039551D"/>
    <w:rsid w:val="003956C9"/>
    <w:rsid w:val="003A20D6"/>
    <w:rsid w:val="003B5037"/>
    <w:rsid w:val="003C3890"/>
    <w:rsid w:val="003C451C"/>
    <w:rsid w:val="003C6666"/>
    <w:rsid w:val="003D1085"/>
    <w:rsid w:val="003D2A9B"/>
    <w:rsid w:val="003D560E"/>
    <w:rsid w:val="003E4A26"/>
    <w:rsid w:val="003E4D94"/>
    <w:rsid w:val="003F0600"/>
    <w:rsid w:val="003F3A6A"/>
    <w:rsid w:val="004026ED"/>
    <w:rsid w:val="0040780D"/>
    <w:rsid w:val="00420F10"/>
    <w:rsid w:val="00421861"/>
    <w:rsid w:val="00433DEE"/>
    <w:rsid w:val="00444C18"/>
    <w:rsid w:val="00461985"/>
    <w:rsid w:val="00461F16"/>
    <w:rsid w:val="00471142"/>
    <w:rsid w:val="00480D7F"/>
    <w:rsid w:val="00487F3A"/>
    <w:rsid w:val="00492C09"/>
    <w:rsid w:val="0049525E"/>
    <w:rsid w:val="004A32CC"/>
    <w:rsid w:val="004A5D47"/>
    <w:rsid w:val="004B4F12"/>
    <w:rsid w:val="004C0A8C"/>
    <w:rsid w:val="004C0FCC"/>
    <w:rsid w:val="004C4CA3"/>
    <w:rsid w:val="004C746C"/>
    <w:rsid w:val="004D2B30"/>
    <w:rsid w:val="004D7A1F"/>
    <w:rsid w:val="004E2C72"/>
    <w:rsid w:val="004E750E"/>
    <w:rsid w:val="004F18D6"/>
    <w:rsid w:val="004F6D1E"/>
    <w:rsid w:val="005015F6"/>
    <w:rsid w:val="00511199"/>
    <w:rsid w:val="00513192"/>
    <w:rsid w:val="00516DC1"/>
    <w:rsid w:val="00523322"/>
    <w:rsid w:val="0053316A"/>
    <w:rsid w:val="00541978"/>
    <w:rsid w:val="00555EE0"/>
    <w:rsid w:val="0055653B"/>
    <w:rsid w:val="00582C86"/>
    <w:rsid w:val="00585360"/>
    <w:rsid w:val="005945B0"/>
    <w:rsid w:val="005C3D81"/>
    <w:rsid w:val="005C4CBC"/>
    <w:rsid w:val="005C5CEC"/>
    <w:rsid w:val="005D1303"/>
    <w:rsid w:val="005D43F2"/>
    <w:rsid w:val="005F24BC"/>
    <w:rsid w:val="005F6B79"/>
    <w:rsid w:val="005F7C3A"/>
    <w:rsid w:val="00601408"/>
    <w:rsid w:val="006048D8"/>
    <w:rsid w:val="00613558"/>
    <w:rsid w:val="00620F76"/>
    <w:rsid w:val="0062277C"/>
    <w:rsid w:val="00650434"/>
    <w:rsid w:val="006656CC"/>
    <w:rsid w:val="00665874"/>
    <w:rsid w:val="006662EE"/>
    <w:rsid w:val="006735BD"/>
    <w:rsid w:val="006760F7"/>
    <w:rsid w:val="00680517"/>
    <w:rsid w:val="00682A40"/>
    <w:rsid w:val="006878E0"/>
    <w:rsid w:val="00690060"/>
    <w:rsid w:val="00692694"/>
    <w:rsid w:val="00693A63"/>
    <w:rsid w:val="006A4302"/>
    <w:rsid w:val="006B1E56"/>
    <w:rsid w:val="006B5C84"/>
    <w:rsid w:val="006C2068"/>
    <w:rsid w:val="006C39C4"/>
    <w:rsid w:val="006C6AB0"/>
    <w:rsid w:val="006C7170"/>
    <w:rsid w:val="006E3B18"/>
    <w:rsid w:val="006E54B0"/>
    <w:rsid w:val="006E7B38"/>
    <w:rsid w:val="00701B36"/>
    <w:rsid w:val="00707727"/>
    <w:rsid w:val="0072328C"/>
    <w:rsid w:val="00723404"/>
    <w:rsid w:val="00737FCB"/>
    <w:rsid w:val="00763503"/>
    <w:rsid w:val="00772220"/>
    <w:rsid w:val="00777519"/>
    <w:rsid w:val="00781D07"/>
    <w:rsid w:val="00787711"/>
    <w:rsid w:val="007907BC"/>
    <w:rsid w:val="007910AA"/>
    <w:rsid w:val="00795D3B"/>
    <w:rsid w:val="007966EE"/>
    <w:rsid w:val="00796F62"/>
    <w:rsid w:val="007A4A35"/>
    <w:rsid w:val="007C6071"/>
    <w:rsid w:val="007D0BA6"/>
    <w:rsid w:val="007D49B4"/>
    <w:rsid w:val="007D514A"/>
    <w:rsid w:val="007D596E"/>
    <w:rsid w:val="007E55C1"/>
    <w:rsid w:val="00813760"/>
    <w:rsid w:val="00822EDF"/>
    <w:rsid w:val="0082579D"/>
    <w:rsid w:val="00827895"/>
    <w:rsid w:val="008365B3"/>
    <w:rsid w:val="0083681B"/>
    <w:rsid w:val="008406E4"/>
    <w:rsid w:val="00840EDC"/>
    <w:rsid w:val="00842D83"/>
    <w:rsid w:val="00865F7E"/>
    <w:rsid w:val="00870A88"/>
    <w:rsid w:val="00873D6C"/>
    <w:rsid w:val="0088115B"/>
    <w:rsid w:val="008903E5"/>
    <w:rsid w:val="008947C8"/>
    <w:rsid w:val="008960FD"/>
    <w:rsid w:val="00897F13"/>
    <w:rsid w:val="008B2ED3"/>
    <w:rsid w:val="008C6999"/>
    <w:rsid w:val="008C7EDE"/>
    <w:rsid w:val="008D1EF2"/>
    <w:rsid w:val="008D3320"/>
    <w:rsid w:val="008F14E1"/>
    <w:rsid w:val="009050E6"/>
    <w:rsid w:val="00911836"/>
    <w:rsid w:val="00913624"/>
    <w:rsid w:val="00914740"/>
    <w:rsid w:val="0092113F"/>
    <w:rsid w:val="00936D8C"/>
    <w:rsid w:val="0093797E"/>
    <w:rsid w:val="009400CB"/>
    <w:rsid w:val="00942B76"/>
    <w:rsid w:val="00943C68"/>
    <w:rsid w:val="00960E90"/>
    <w:rsid w:val="00967586"/>
    <w:rsid w:val="00970FE9"/>
    <w:rsid w:val="00973B17"/>
    <w:rsid w:val="009748C1"/>
    <w:rsid w:val="00980B79"/>
    <w:rsid w:val="00991A97"/>
    <w:rsid w:val="0099235C"/>
    <w:rsid w:val="009B3467"/>
    <w:rsid w:val="009C4EC9"/>
    <w:rsid w:val="009D04D5"/>
    <w:rsid w:val="009D3449"/>
    <w:rsid w:val="009F2B6C"/>
    <w:rsid w:val="00A0428D"/>
    <w:rsid w:val="00A117AB"/>
    <w:rsid w:val="00A16859"/>
    <w:rsid w:val="00A25871"/>
    <w:rsid w:val="00A26485"/>
    <w:rsid w:val="00A34D1F"/>
    <w:rsid w:val="00A35DC3"/>
    <w:rsid w:val="00A41993"/>
    <w:rsid w:val="00A41FB4"/>
    <w:rsid w:val="00A44180"/>
    <w:rsid w:val="00A51679"/>
    <w:rsid w:val="00A5222B"/>
    <w:rsid w:val="00A542FC"/>
    <w:rsid w:val="00A56A07"/>
    <w:rsid w:val="00A620CA"/>
    <w:rsid w:val="00A8565B"/>
    <w:rsid w:val="00A93650"/>
    <w:rsid w:val="00A968BD"/>
    <w:rsid w:val="00AA2E13"/>
    <w:rsid w:val="00AB3437"/>
    <w:rsid w:val="00AB69B3"/>
    <w:rsid w:val="00AB7770"/>
    <w:rsid w:val="00AC36B9"/>
    <w:rsid w:val="00AC4F21"/>
    <w:rsid w:val="00AC7C80"/>
    <w:rsid w:val="00AD12C1"/>
    <w:rsid w:val="00AD210B"/>
    <w:rsid w:val="00AD747C"/>
    <w:rsid w:val="00AE102B"/>
    <w:rsid w:val="00AE27C0"/>
    <w:rsid w:val="00AF03B6"/>
    <w:rsid w:val="00AF08DA"/>
    <w:rsid w:val="00AF4CD6"/>
    <w:rsid w:val="00AF5EB0"/>
    <w:rsid w:val="00AF71C1"/>
    <w:rsid w:val="00B04578"/>
    <w:rsid w:val="00B05B97"/>
    <w:rsid w:val="00B06737"/>
    <w:rsid w:val="00B13B37"/>
    <w:rsid w:val="00B15782"/>
    <w:rsid w:val="00B2331E"/>
    <w:rsid w:val="00B32943"/>
    <w:rsid w:val="00B32AD3"/>
    <w:rsid w:val="00B32BAE"/>
    <w:rsid w:val="00B3360B"/>
    <w:rsid w:val="00B35080"/>
    <w:rsid w:val="00B44FFB"/>
    <w:rsid w:val="00B56EF4"/>
    <w:rsid w:val="00B57F9E"/>
    <w:rsid w:val="00B6369F"/>
    <w:rsid w:val="00B64461"/>
    <w:rsid w:val="00B73C08"/>
    <w:rsid w:val="00B8664E"/>
    <w:rsid w:val="00B96FEB"/>
    <w:rsid w:val="00BA13E7"/>
    <w:rsid w:val="00BA325C"/>
    <w:rsid w:val="00BB318E"/>
    <w:rsid w:val="00BB7FE5"/>
    <w:rsid w:val="00BC0DB7"/>
    <w:rsid w:val="00BC0F55"/>
    <w:rsid w:val="00BC2616"/>
    <w:rsid w:val="00BD13B1"/>
    <w:rsid w:val="00BD1B05"/>
    <w:rsid w:val="00BD5A3D"/>
    <w:rsid w:val="00BE016E"/>
    <w:rsid w:val="00BE39ED"/>
    <w:rsid w:val="00BF04FC"/>
    <w:rsid w:val="00BF614B"/>
    <w:rsid w:val="00C06885"/>
    <w:rsid w:val="00C17E89"/>
    <w:rsid w:val="00C2049B"/>
    <w:rsid w:val="00C30FA9"/>
    <w:rsid w:val="00C566F8"/>
    <w:rsid w:val="00C6154F"/>
    <w:rsid w:val="00C637EE"/>
    <w:rsid w:val="00C7115D"/>
    <w:rsid w:val="00C82EB7"/>
    <w:rsid w:val="00C85116"/>
    <w:rsid w:val="00C86BC5"/>
    <w:rsid w:val="00C90B51"/>
    <w:rsid w:val="00C91F5E"/>
    <w:rsid w:val="00C939ED"/>
    <w:rsid w:val="00C9673B"/>
    <w:rsid w:val="00CA2A00"/>
    <w:rsid w:val="00CA2D83"/>
    <w:rsid w:val="00CA3B1B"/>
    <w:rsid w:val="00CA7C0C"/>
    <w:rsid w:val="00CD1B8D"/>
    <w:rsid w:val="00CD2E1A"/>
    <w:rsid w:val="00CE53D0"/>
    <w:rsid w:val="00CE6671"/>
    <w:rsid w:val="00CF1D68"/>
    <w:rsid w:val="00D05B8F"/>
    <w:rsid w:val="00D1194B"/>
    <w:rsid w:val="00D17D64"/>
    <w:rsid w:val="00D31BAB"/>
    <w:rsid w:val="00D46361"/>
    <w:rsid w:val="00D519EC"/>
    <w:rsid w:val="00D527D2"/>
    <w:rsid w:val="00D52F6F"/>
    <w:rsid w:val="00D53EA8"/>
    <w:rsid w:val="00D55EB1"/>
    <w:rsid w:val="00D60A51"/>
    <w:rsid w:val="00D60FE3"/>
    <w:rsid w:val="00D618E9"/>
    <w:rsid w:val="00D658E2"/>
    <w:rsid w:val="00D813FF"/>
    <w:rsid w:val="00D82D7E"/>
    <w:rsid w:val="00D8441E"/>
    <w:rsid w:val="00D872B7"/>
    <w:rsid w:val="00D92E09"/>
    <w:rsid w:val="00D97603"/>
    <w:rsid w:val="00DA2D9B"/>
    <w:rsid w:val="00DA3A8C"/>
    <w:rsid w:val="00DD458C"/>
    <w:rsid w:val="00DE38DC"/>
    <w:rsid w:val="00DE4D31"/>
    <w:rsid w:val="00DE52C8"/>
    <w:rsid w:val="00DF3ADF"/>
    <w:rsid w:val="00DF3FCF"/>
    <w:rsid w:val="00DF7C53"/>
    <w:rsid w:val="00DF7FE0"/>
    <w:rsid w:val="00E01B1F"/>
    <w:rsid w:val="00E027C1"/>
    <w:rsid w:val="00E16DE4"/>
    <w:rsid w:val="00E172FF"/>
    <w:rsid w:val="00E20ACB"/>
    <w:rsid w:val="00E22805"/>
    <w:rsid w:val="00E30F64"/>
    <w:rsid w:val="00E45172"/>
    <w:rsid w:val="00E46629"/>
    <w:rsid w:val="00E61254"/>
    <w:rsid w:val="00E636A9"/>
    <w:rsid w:val="00E7580D"/>
    <w:rsid w:val="00E76E85"/>
    <w:rsid w:val="00E846B1"/>
    <w:rsid w:val="00E954BD"/>
    <w:rsid w:val="00E96A67"/>
    <w:rsid w:val="00EA06B7"/>
    <w:rsid w:val="00EA2370"/>
    <w:rsid w:val="00EA260A"/>
    <w:rsid w:val="00EA7DC0"/>
    <w:rsid w:val="00EB08BC"/>
    <w:rsid w:val="00EB093A"/>
    <w:rsid w:val="00EB2E5D"/>
    <w:rsid w:val="00EC3CFF"/>
    <w:rsid w:val="00EC46AF"/>
    <w:rsid w:val="00EC4D04"/>
    <w:rsid w:val="00EC6FC2"/>
    <w:rsid w:val="00ED1203"/>
    <w:rsid w:val="00ED6216"/>
    <w:rsid w:val="00ED7757"/>
    <w:rsid w:val="00EE25AC"/>
    <w:rsid w:val="00EE5CC2"/>
    <w:rsid w:val="00EE6DC5"/>
    <w:rsid w:val="00EF654D"/>
    <w:rsid w:val="00F006CF"/>
    <w:rsid w:val="00F1720F"/>
    <w:rsid w:val="00F273F0"/>
    <w:rsid w:val="00F4178D"/>
    <w:rsid w:val="00F517BD"/>
    <w:rsid w:val="00F519C9"/>
    <w:rsid w:val="00F544F5"/>
    <w:rsid w:val="00F54CB4"/>
    <w:rsid w:val="00F75360"/>
    <w:rsid w:val="00F76E88"/>
    <w:rsid w:val="00F86791"/>
    <w:rsid w:val="00F86F87"/>
    <w:rsid w:val="00F9015C"/>
    <w:rsid w:val="00F917E6"/>
    <w:rsid w:val="00F93E08"/>
    <w:rsid w:val="00FA1BCA"/>
    <w:rsid w:val="00FA495B"/>
    <w:rsid w:val="00FB1DAF"/>
    <w:rsid w:val="00FC7A2A"/>
    <w:rsid w:val="00FD5673"/>
    <w:rsid w:val="00FD6850"/>
    <w:rsid w:val="00FE5F06"/>
    <w:rsid w:val="00FF011F"/>
    <w:rsid w:val="00FF2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C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D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42;&#1086;&#1087;&#1088;&#1086;&#1089;&#1099;%20&#1082;%20&#1082;&#1086;&#1083;&#1083;&#1086;&#1082;&#1074;&#1080;&#1091;&#1084;&#1091;%20&#1087;&#1086;%20&#1082;&#1091;&#1088;&#1089;&#1091;%20&#1057;&#1087;&#1077;&#1094;&#1075;&#1083;&#1072;&#1074;&#1099;%20&#1084;&#1072;&#1090;&#1077;&#1084;&#1072;&#1090;&#1080;&#1082;&#1080;.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Вопросы к коллоквиуму по курсу Спецглавы математики.</Template>
  <TotalTime>7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2025-11-15T17:51:00Z</dcterms:created>
  <dcterms:modified xsi:type="dcterms:W3CDTF">2025-11-15T17:51:00Z</dcterms:modified>
</cp:coreProperties>
</file>